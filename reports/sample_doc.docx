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B5B9" w14:textId="216E8668" w:rsidR="0094119F" w:rsidRPr="00D8433F" w:rsidRDefault="0094119F">
      <w:pPr>
        <w:rPr>
          <w:vertAlign w:val="superscript"/>
        </w:rPr>
      </w:pPr>
    </w:p>
    <w:tbl>
      <w:tblPr>
        <w:tblStyle w:val="TableGridLight"/>
        <w:tblW w:w="10710" w:type="dxa"/>
        <w:tblLook w:val="04A0" w:firstRow="1" w:lastRow="0" w:firstColumn="1" w:lastColumn="0" w:noHBand="0" w:noVBand="1"/>
      </w:tblPr>
      <w:tblGrid>
        <w:gridCol w:w="1435"/>
        <w:gridCol w:w="216"/>
        <w:gridCol w:w="1350"/>
        <w:gridCol w:w="450"/>
        <w:gridCol w:w="1228"/>
        <w:gridCol w:w="1354"/>
        <w:gridCol w:w="1894"/>
        <w:gridCol w:w="1494"/>
        <w:gridCol w:w="1289"/>
      </w:tblGrid>
      <w:tr w:rsidR="0023149F" w:rsidRPr="00833E75" w14:paraId="2CECE61A" w14:textId="77777777" w:rsidTr="00A063BA">
        <w:trPr>
          <w:trHeight w:val="315"/>
          <w:tblHeader/>
        </w:trPr>
        <w:tc>
          <w:tcPr>
            <w:tcW w:w="6033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</w:tcPr>
          <w:p w14:paraId="6CB7582A" w14:textId="77777777" w:rsidR="0023149F" w:rsidRDefault="0023149F" w:rsidP="00BF01E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B467609" wp14:editId="292AE98C">
                  <wp:extent cx="1943967" cy="586596"/>
                  <wp:effectExtent l="0" t="0" r="0" b="0"/>
                  <wp:docPr id="1156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8404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" name="Picture 4">
                            <a:extLst>
                              <a:ext uri="{FF2B5EF4-FFF2-40B4-BE49-F238E27FC236}">
                                <a16:creationId xmlns:a16="http://schemas.microsoft.com/office/drawing/2014/main" id="{00000000-0008-0000-0000-00008404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4730" cy="665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    </w:t>
            </w:r>
          </w:p>
        </w:tc>
        <w:tc>
          <w:tcPr>
            <w:tcW w:w="46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BE3B11" w14:textId="77777777" w:rsidR="0023149F" w:rsidRPr="0023149F" w:rsidRDefault="0023149F" w:rsidP="00BF01E8">
            <w:pPr>
              <w:rPr>
                <w:rFonts w:ascii="Arial" w:eastAsia="Times New Roman" w:hAnsi="Arial" w:cs="Arial"/>
                <w:sz w:val="36"/>
                <w:szCs w:val="36"/>
              </w:rPr>
            </w:pPr>
            <w:r w:rsidRPr="0023149F">
              <w:rPr>
                <w:rFonts w:ascii="Arial" w:eastAsia="Times New Roman" w:hAnsi="Arial" w:cs="Arial"/>
                <w:sz w:val="36"/>
                <w:szCs w:val="36"/>
              </w:rPr>
              <w:t>Travel Report</w:t>
            </w:r>
          </w:p>
        </w:tc>
      </w:tr>
      <w:tr w:rsidR="0023149F" w:rsidRPr="00833E75" w14:paraId="759918B9" w14:textId="77777777" w:rsidTr="00A063BA">
        <w:trPr>
          <w:trHeight w:val="315"/>
          <w:tblHeader/>
        </w:trPr>
        <w:tc>
          <w:tcPr>
            <w:tcW w:w="165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17442EA4" w14:textId="77777777" w:rsidR="0023149F" w:rsidRDefault="0023149F" w:rsidP="00BF01E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2DBE1016" w14:textId="77777777" w:rsidR="0023149F" w:rsidRDefault="0023149F" w:rsidP="00032AE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6F7BF2E8" w14:textId="77777777" w:rsidR="0023149F" w:rsidRDefault="0023149F" w:rsidP="00AF0D6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22A319" w14:textId="77777777" w:rsidR="0023149F" w:rsidRDefault="0023149F" w:rsidP="00032AEE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6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8D7B074" w14:textId="351AECF9" w:rsidR="0023149F" w:rsidRDefault="0023149F" w:rsidP="00BF01E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Vendor Number:       </w:t>
            </w:r>
            <w:r w:rsidR="00455A90">
              <w:rPr>
                <w:rFonts w:ascii="Arial" w:eastAsia="Times New Roman" w:hAnsi="Arial" w:cs="Arial"/>
                <w:sz w:val="20"/>
                <w:szCs w:val="20"/>
              </w:rPr>
              <w:t>40000076</w:t>
            </w:r>
          </w:p>
        </w:tc>
      </w:tr>
      <w:tr w:rsidR="0023149F" w:rsidRPr="00833E75" w14:paraId="5C58BD41" w14:textId="77777777" w:rsidTr="00A063BA">
        <w:trPr>
          <w:trHeight w:val="315"/>
          <w:tblHeader/>
        </w:trPr>
        <w:tc>
          <w:tcPr>
            <w:tcW w:w="165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0D565A99" w14:textId="77777777" w:rsidR="00BF01E8" w:rsidRDefault="00BF01E8" w:rsidP="00BF01E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Report Period: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44DE524F" w14:textId="55A630E8" w:rsidR="00BF01E8" w:rsidRDefault="00455A90" w:rsidP="00032AE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  <w:r w:rsidR="00045B8D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 w:rsidR="00BE7CC7">
              <w:rPr>
                <w:rFonts w:ascii="Arial" w:eastAsia="Times New Roman" w:hAnsi="Arial" w:cs="Arial"/>
                <w:sz w:val="20"/>
                <w:szCs w:val="20"/>
              </w:rPr>
              <w:t>01</w:t>
            </w:r>
            <w:r w:rsidR="00045B8D">
              <w:rPr>
                <w:rFonts w:ascii="Arial" w:eastAsia="Times New Roman" w:hAnsi="Arial" w:cs="Arial"/>
                <w:sz w:val="20"/>
                <w:szCs w:val="20"/>
              </w:rPr>
              <w:t>/25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2008796B" w14:textId="77777777" w:rsidR="00BF01E8" w:rsidRDefault="00BF01E8" w:rsidP="00AF0D6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</w:t>
            </w:r>
          </w:p>
        </w:tc>
        <w:tc>
          <w:tcPr>
            <w:tcW w:w="25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26B3C0" w14:textId="752A006C" w:rsidR="00BF01E8" w:rsidRDefault="00455A90" w:rsidP="00032AEE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  <w:r w:rsidR="00526FE4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 w:rsidR="00864C85"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1/</w:t>
            </w:r>
            <w:r w:rsidR="00BF01E8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045B8D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46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CA70DD" w14:textId="06382BA5" w:rsidR="00BF01E8" w:rsidRDefault="00BF01E8" w:rsidP="00BF01E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Purchase Order #</w:t>
            </w:r>
            <w:r w:rsidR="00032AEE">
              <w:rPr>
                <w:rFonts w:ascii="Arial" w:eastAsia="Times New Roman" w:hAnsi="Arial" w:cs="Arial"/>
                <w:sz w:val="20"/>
                <w:szCs w:val="20"/>
              </w:rPr>
              <w:t xml:space="preserve">:  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E501A7">
              <w:rPr>
                <w:rFonts w:ascii="Arial" w:eastAsia="Times New Roman" w:hAnsi="Arial" w:cs="Arial"/>
                <w:sz w:val="20"/>
                <w:szCs w:val="20"/>
              </w:rPr>
              <w:t>26001297</w:t>
            </w:r>
          </w:p>
        </w:tc>
      </w:tr>
      <w:tr w:rsidR="00E503AE" w:rsidRPr="00833E75" w14:paraId="50814869" w14:textId="77777777" w:rsidTr="00A063BA">
        <w:trPr>
          <w:trHeight w:val="315"/>
          <w:tblHeader/>
        </w:trPr>
        <w:tc>
          <w:tcPr>
            <w:tcW w:w="6033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</w:tcPr>
          <w:p w14:paraId="53614F36" w14:textId="77777777" w:rsidR="00BF01E8" w:rsidRDefault="00BF01E8" w:rsidP="00073D9A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Name: </w:t>
            </w:r>
            <w:r w:rsidR="00E503AE">
              <w:rPr>
                <w:rFonts w:ascii="Arial" w:eastAsia="Times New Roman" w:hAnsi="Arial" w:cs="Arial"/>
                <w:sz w:val="20"/>
                <w:szCs w:val="20"/>
              </w:rPr>
              <w:t xml:space="preserve">  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Jillian Daigle</w:t>
            </w:r>
          </w:p>
        </w:tc>
        <w:tc>
          <w:tcPr>
            <w:tcW w:w="46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28BA56" w14:textId="77777777" w:rsidR="00BF01E8" w:rsidRDefault="00BF01E8" w:rsidP="00BF01E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Department: </w:t>
            </w:r>
            <w:r w:rsidR="00032AEE">
              <w:rPr>
                <w:rFonts w:ascii="Arial" w:eastAsia="Times New Roman" w:hAnsi="Arial" w:cs="Arial"/>
                <w:sz w:val="20"/>
                <w:szCs w:val="20"/>
              </w:rPr>
              <w:t xml:space="preserve">         </w:t>
            </w:r>
            <w:r w:rsidR="00824CE1">
              <w:rPr>
                <w:rFonts w:ascii="Arial" w:eastAsia="Times New Roman" w:hAnsi="Arial" w:cs="Arial"/>
                <w:sz w:val="20"/>
                <w:szCs w:val="20"/>
              </w:rPr>
              <w:t>VI Hauke</w:t>
            </w:r>
            <w:r w:rsidR="00032AEE">
              <w:rPr>
                <w:rFonts w:ascii="Arial" w:eastAsia="Times New Roman" w:hAnsi="Arial" w:cs="Arial"/>
                <w:sz w:val="20"/>
                <w:szCs w:val="20"/>
              </w:rPr>
              <w:t xml:space="preserve">   </w:t>
            </w:r>
          </w:p>
        </w:tc>
      </w:tr>
      <w:tr w:rsidR="00BF01E8" w:rsidRPr="00833E75" w14:paraId="15EE5519" w14:textId="77777777" w:rsidTr="00A063BA">
        <w:trPr>
          <w:trHeight w:val="315"/>
          <w:tblHeader/>
        </w:trPr>
        <w:tc>
          <w:tcPr>
            <w:tcW w:w="10710" w:type="dxa"/>
            <w:gridSpan w:val="9"/>
            <w:tcBorders>
              <w:top w:val="nil"/>
              <w:left w:val="nil"/>
              <w:right w:val="nil"/>
            </w:tcBorders>
            <w:noWrap/>
          </w:tcPr>
          <w:p w14:paraId="0AC3D5D0" w14:textId="77777777" w:rsidR="00BF01E8" w:rsidRDefault="00BF01E8" w:rsidP="00AF0D6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3149F" w:rsidRPr="00833E75" w14:paraId="2FF75EEC" w14:textId="77777777" w:rsidTr="00A063BA">
        <w:trPr>
          <w:trHeight w:val="315"/>
          <w:tblHeader/>
        </w:trPr>
        <w:tc>
          <w:tcPr>
            <w:tcW w:w="1435" w:type="dxa"/>
            <w:noWrap/>
            <w:vAlign w:val="center"/>
            <w:hideMark/>
          </w:tcPr>
          <w:p w14:paraId="73434CF6" w14:textId="77777777" w:rsidR="00BF01E8" w:rsidRPr="0076730B" w:rsidRDefault="00BF01E8" w:rsidP="00301DD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76730B">
              <w:rPr>
                <w:rFonts w:ascii="Arial" w:eastAsia="Times New Roman" w:hAnsi="Arial" w:cs="Arial"/>
                <w:sz w:val="20"/>
                <w:szCs w:val="20"/>
              </w:rPr>
              <w:t>Date</w:t>
            </w:r>
          </w:p>
        </w:tc>
        <w:tc>
          <w:tcPr>
            <w:tcW w:w="3244" w:type="dxa"/>
            <w:gridSpan w:val="4"/>
            <w:noWrap/>
            <w:vAlign w:val="center"/>
            <w:hideMark/>
          </w:tcPr>
          <w:p w14:paraId="77EC7200" w14:textId="77777777" w:rsidR="00BF01E8" w:rsidRPr="0076730B" w:rsidRDefault="00BF01E8" w:rsidP="00301DD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76730B">
              <w:rPr>
                <w:rFonts w:ascii="Arial" w:eastAsia="Times New Roman" w:hAnsi="Arial" w:cs="Arial"/>
                <w:sz w:val="20"/>
                <w:szCs w:val="20"/>
              </w:rPr>
              <w:t>Start Location</w:t>
            </w:r>
          </w:p>
        </w:tc>
        <w:tc>
          <w:tcPr>
            <w:tcW w:w="3248" w:type="dxa"/>
            <w:gridSpan w:val="2"/>
            <w:noWrap/>
            <w:vAlign w:val="center"/>
            <w:hideMark/>
          </w:tcPr>
          <w:p w14:paraId="44DE54EC" w14:textId="77777777" w:rsidR="00BF01E8" w:rsidRPr="0076730B" w:rsidRDefault="00BF01E8" w:rsidP="00301DD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76730B">
              <w:rPr>
                <w:rFonts w:ascii="Arial" w:eastAsia="Times New Roman" w:hAnsi="Arial" w:cs="Arial"/>
                <w:sz w:val="20"/>
                <w:szCs w:val="20"/>
              </w:rPr>
              <w:t>Destination</w:t>
            </w:r>
          </w:p>
        </w:tc>
        <w:tc>
          <w:tcPr>
            <w:tcW w:w="1494" w:type="dxa"/>
            <w:noWrap/>
            <w:vAlign w:val="center"/>
            <w:hideMark/>
          </w:tcPr>
          <w:p w14:paraId="206CC35E" w14:textId="77777777" w:rsidR="00BF01E8" w:rsidRPr="0076730B" w:rsidRDefault="00BF01E8" w:rsidP="00301DD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76730B">
              <w:rPr>
                <w:rFonts w:ascii="Arial" w:eastAsia="Times New Roman" w:hAnsi="Arial" w:cs="Arial"/>
                <w:sz w:val="20"/>
                <w:szCs w:val="20"/>
              </w:rPr>
              <w:t>Amt</w:t>
            </w:r>
          </w:p>
        </w:tc>
        <w:tc>
          <w:tcPr>
            <w:tcW w:w="1289" w:type="dxa"/>
            <w:vAlign w:val="center"/>
          </w:tcPr>
          <w:p w14:paraId="078FBAA1" w14:textId="77777777" w:rsidR="00BF01E8" w:rsidRPr="0076730B" w:rsidRDefault="00BF01E8" w:rsidP="00301DD0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76730B">
              <w:rPr>
                <w:rFonts w:ascii="Arial" w:eastAsia="Times New Roman" w:hAnsi="Arial" w:cs="Arial"/>
                <w:sz w:val="20"/>
                <w:szCs w:val="20"/>
              </w:rPr>
              <w:t>Note</w:t>
            </w:r>
          </w:p>
        </w:tc>
      </w:tr>
      <w:tr w:rsidR="008E1A87" w:rsidRPr="00526FE4" w14:paraId="798BFEB7" w14:textId="77777777" w:rsidTr="00A063BA">
        <w:trPr>
          <w:trHeight w:val="320"/>
        </w:trPr>
        <w:tc>
          <w:tcPr>
            <w:tcW w:w="1435" w:type="dxa"/>
            <w:noWrap/>
            <w:vAlign w:val="center"/>
          </w:tcPr>
          <w:p w14:paraId="4001528F" w14:textId="0BAEA168" w:rsidR="008E1A87" w:rsidRPr="00526FE4" w:rsidRDefault="00455A90" w:rsidP="008E1A8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  <w:r w:rsidR="008E1A8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/</w:t>
            </w:r>
            <w:r w:rsidR="00BE7CC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  <w:r w:rsidR="00907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  <w:r w:rsidR="008E1A8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0DC91517" w14:textId="33BD474C" w:rsidR="008E1A87" w:rsidRPr="00526FE4" w:rsidRDefault="00907A52" w:rsidP="008E1A8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Houser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763ABE5D" w14:textId="3D38A30A" w:rsidR="008E1A87" w:rsidRPr="00526FE4" w:rsidRDefault="00907A52" w:rsidP="008E1A8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46A5D9AA" w14:textId="13A9DF5A" w:rsidR="008E1A87" w:rsidRPr="00526FE4" w:rsidRDefault="00907A52" w:rsidP="008E1A8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20.08</w:t>
            </w:r>
          </w:p>
        </w:tc>
        <w:tc>
          <w:tcPr>
            <w:tcW w:w="1289" w:type="dxa"/>
            <w:noWrap/>
            <w:vAlign w:val="center"/>
          </w:tcPr>
          <w:p w14:paraId="639C2D8A" w14:textId="6098A8C9" w:rsidR="008E1A87" w:rsidRPr="00526FE4" w:rsidRDefault="008E1A87" w:rsidP="008E1A8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E1A87" w:rsidRPr="00526FE4" w14:paraId="64722540" w14:textId="77777777" w:rsidTr="00E23852">
        <w:trPr>
          <w:trHeight w:val="320"/>
        </w:trPr>
        <w:tc>
          <w:tcPr>
            <w:tcW w:w="1435" w:type="dxa"/>
            <w:noWrap/>
          </w:tcPr>
          <w:p w14:paraId="0AB7AECA" w14:textId="590EEEF5" w:rsidR="008E1A87" w:rsidRPr="00526FE4" w:rsidRDefault="00907A52" w:rsidP="008E1A8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10/01/25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43B93C0C" w14:textId="40D38FF3" w:rsidR="008E1A87" w:rsidRPr="00526FE4" w:rsidRDefault="00907A52" w:rsidP="008E1A8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344168D5" w14:textId="0BD2648C" w:rsidR="008E1A87" w:rsidRPr="00526FE4" w:rsidRDefault="00907A52" w:rsidP="008E1A8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1494" w:type="dxa"/>
            <w:noWrap/>
            <w:vAlign w:val="center"/>
          </w:tcPr>
          <w:p w14:paraId="4C5F905D" w14:textId="657E0616" w:rsidR="008E1A87" w:rsidRPr="00526FE4" w:rsidRDefault="00907A52" w:rsidP="008E1A87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15.75</w:t>
            </w:r>
          </w:p>
        </w:tc>
        <w:tc>
          <w:tcPr>
            <w:tcW w:w="1289" w:type="dxa"/>
            <w:noWrap/>
            <w:vAlign w:val="center"/>
          </w:tcPr>
          <w:p w14:paraId="09322996" w14:textId="5B900787" w:rsidR="008E1A87" w:rsidRPr="00526FE4" w:rsidRDefault="008E1A87" w:rsidP="008E1A8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7A52" w:rsidRPr="00526FE4" w14:paraId="420F3AD6" w14:textId="77777777" w:rsidTr="00E23852">
        <w:trPr>
          <w:trHeight w:val="320"/>
        </w:trPr>
        <w:tc>
          <w:tcPr>
            <w:tcW w:w="1435" w:type="dxa"/>
            <w:noWrap/>
          </w:tcPr>
          <w:p w14:paraId="7315C627" w14:textId="2CF2068B" w:rsidR="00907A52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10/01/25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255FACD2" w14:textId="7F726135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6275C86F" w14:textId="62081AF9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5B97237D" w14:textId="53AE6C4F" w:rsidR="00907A52" w:rsidRPr="00526FE4" w:rsidRDefault="00907A52" w:rsidP="00907A52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15.03</w:t>
            </w:r>
          </w:p>
        </w:tc>
        <w:tc>
          <w:tcPr>
            <w:tcW w:w="1289" w:type="dxa"/>
            <w:noWrap/>
            <w:vAlign w:val="center"/>
          </w:tcPr>
          <w:p w14:paraId="50395218" w14:textId="77777777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7A52" w:rsidRPr="00526FE4" w14:paraId="446091F5" w14:textId="77777777" w:rsidTr="00E23852">
        <w:trPr>
          <w:trHeight w:val="320"/>
        </w:trPr>
        <w:tc>
          <w:tcPr>
            <w:tcW w:w="1435" w:type="dxa"/>
            <w:noWrap/>
          </w:tcPr>
          <w:p w14:paraId="00CE39C7" w14:textId="10AC90EE" w:rsidR="00907A52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10/02/25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028B3155" w14:textId="1125AA3B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Wilkinson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30F03989" w14:textId="4125C636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0ADC0FD4" w14:textId="2F1716BA" w:rsidR="00907A52" w:rsidRPr="00526FE4" w:rsidRDefault="00907A52" w:rsidP="00907A52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8.24</w:t>
            </w:r>
          </w:p>
        </w:tc>
        <w:tc>
          <w:tcPr>
            <w:tcW w:w="1289" w:type="dxa"/>
            <w:noWrap/>
            <w:vAlign w:val="center"/>
          </w:tcPr>
          <w:p w14:paraId="3757F50C" w14:textId="77777777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7A52" w:rsidRPr="00526FE4" w14:paraId="74FF884C" w14:textId="77777777" w:rsidTr="00E23852">
        <w:trPr>
          <w:trHeight w:val="320"/>
        </w:trPr>
        <w:tc>
          <w:tcPr>
            <w:tcW w:w="1435" w:type="dxa"/>
            <w:noWrap/>
          </w:tcPr>
          <w:p w14:paraId="0A0BE637" w14:textId="61329464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  <w:r w:rsidRPr="00C777C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02</w:t>
            </w:r>
            <w:r w:rsidRPr="00C777C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058B76EB" w14:textId="22A7735D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525DCBEB" w14:textId="7806E1DF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Student Home</w:t>
            </w:r>
          </w:p>
        </w:tc>
        <w:tc>
          <w:tcPr>
            <w:tcW w:w="1494" w:type="dxa"/>
            <w:noWrap/>
            <w:vAlign w:val="center"/>
          </w:tcPr>
          <w:p w14:paraId="7364D933" w14:textId="26E60552" w:rsidR="00907A52" w:rsidRPr="00526FE4" w:rsidRDefault="00907A52" w:rsidP="00907A52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9.45</w:t>
            </w:r>
          </w:p>
        </w:tc>
        <w:tc>
          <w:tcPr>
            <w:tcW w:w="1289" w:type="dxa"/>
            <w:noWrap/>
            <w:vAlign w:val="center"/>
          </w:tcPr>
          <w:p w14:paraId="7EED69C4" w14:textId="77777777" w:rsidR="00907A52" w:rsidRPr="00D51630" w:rsidRDefault="00907A52" w:rsidP="00907A52">
            <w:pPr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907A52" w:rsidRPr="00526FE4" w14:paraId="2DA198B6" w14:textId="77777777" w:rsidTr="00E23852">
        <w:trPr>
          <w:trHeight w:val="320"/>
        </w:trPr>
        <w:tc>
          <w:tcPr>
            <w:tcW w:w="1435" w:type="dxa"/>
            <w:noWrap/>
          </w:tcPr>
          <w:p w14:paraId="0A1CD4CF" w14:textId="2CE51327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  <w:r w:rsidRPr="00C777C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02</w:t>
            </w:r>
            <w:r w:rsidRPr="00C777C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0F1CACCB" w14:textId="6ABAE773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Student Home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5A1DA5EF" w14:textId="1F4E2290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3E73B8E3" w14:textId="1A3A24A8" w:rsidR="00907A52" w:rsidRPr="00526FE4" w:rsidRDefault="00907A52" w:rsidP="00907A52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11.39</w:t>
            </w:r>
          </w:p>
        </w:tc>
        <w:tc>
          <w:tcPr>
            <w:tcW w:w="1289" w:type="dxa"/>
            <w:noWrap/>
            <w:vAlign w:val="center"/>
          </w:tcPr>
          <w:p w14:paraId="7888A7FD" w14:textId="3F7D9E16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7A52" w:rsidRPr="00526FE4" w14:paraId="4863DC4A" w14:textId="77777777" w:rsidTr="00A063BA">
        <w:trPr>
          <w:trHeight w:val="320"/>
        </w:trPr>
        <w:tc>
          <w:tcPr>
            <w:tcW w:w="1435" w:type="dxa"/>
            <w:noWrap/>
          </w:tcPr>
          <w:p w14:paraId="2B6C4513" w14:textId="410A4BB6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10/03/25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73A2C443" w14:textId="7137A811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Anderson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465040CA" w14:textId="0D451367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Student Home</w:t>
            </w:r>
          </w:p>
        </w:tc>
        <w:tc>
          <w:tcPr>
            <w:tcW w:w="1494" w:type="dxa"/>
            <w:noWrap/>
            <w:vAlign w:val="center"/>
          </w:tcPr>
          <w:p w14:paraId="0FD2685E" w14:textId="60EC9790" w:rsidR="00907A52" w:rsidRPr="00526FE4" w:rsidRDefault="00907A52" w:rsidP="00907A52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9.80</w:t>
            </w:r>
          </w:p>
        </w:tc>
        <w:tc>
          <w:tcPr>
            <w:tcW w:w="1289" w:type="dxa"/>
            <w:noWrap/>
            <w:vAlign w:val="center"/>
          </w:tcPr>
          <w:p w14:paraId="15FA8F9B" w14:textId="512675E0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7A52" w:rsidRPr="00526FE4" w14:paraId="7FC7429A" w14:textId="77777777" w:rsidTr="00A063BA">
        <w:trPr>
          <w:trHeight w:val="320"/>
        </w:trPr>
        <w:tc>
          <w:tcPr>
            <w:tcW w:w="1435" w:type="dxa"/>
            <w:noWrap/>
          </w:tcPr>
          <w:p w14:paraId="3A06D874" w14:textId="758841A2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10/07/25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33AA9E40" w14:textId="7512963E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Runyan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3385DB5C" w14:textId="587C4D1D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Reaves Elementary</w:t>
            </w:r>
          </w:p>
        </w:tc>
        <w:tc>
          <w:tcPr>
            <w:tcW w:w="1494" w:type="dxa"/>
            <w:noWrap/>
            <w:vAlign w:val="center"/>
          </w:tcPr>
          <w:p w14:paraId="313D37A8" w14:textId="134417E4" w:rsidR="00907A52" w:rsidRPr="00526FE4" w:rsidRDefault="00907A52" w:rsidP="00907A52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11.50</w:t>
            </w:r>
          </w:p>
        </w:tc>
        <w:tc>
          <w:tcPr>
            <w:tcW w:w="1289" w:type="dxa"/>
            <w:noWrap/>
            <w:vAlign w:val="center"/>
          </w:tcPr>
          <w:p w14:paraId="148CFCB4" w14:textId="4B8501F1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7A52" w:rsidRPr="00526FE4" w14:paraId="7A1915F5" w14:textId="77777777" w:rsidTr="00A063BA">
        <w:trPr>
          <w:trHeight w:val="320"/>
        </w:trPr>
        <w:tc>
          <w:tcPr>
            <w:tcW w:w="1435" w:type="dxa"/>
            <w:noWrap/>
            <w:vAlign w:val="center"/>
          </w:tcPr>
          <w:p w14:paraId="1A531D83" w14:textId="5FBCB797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10/07/25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019FDEF8" w14:textId="3B7DE2E9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Reaves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6D39824B" w14:textId="5F5E10D2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52486BE9" w14:textId="63C4DE95" w:rsidR="00907A52" w:rsidRPr="00526FE4" w:rsidRDefault="00907A52" w:rsidP="00907A52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10.22</w:t>
            </w:r>
          </w:p>
        </w:tc>
        <w:tc>
          <w:tcPr>
            <w:tcW w:w="1289" w:type="dxa"/>
            <w:noWrap/>
            <w:vAlign w:val="center"/>
          </w:tcPr>
          <w:p w14:paraId="3F60A7FB" w14:textId="48A86626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7A52" w:rsidRPr="00526FE4" w14:paraId="179E3957" w14:textId="77777777" w:rsidTr="001645B7">
        <w:trPr>
          <w:trHeight w:val="320"/>
        </w:trPr>
        <w:tc>
          <w:tcPr>
            <w:tcW w:w="1435" w:type="dxa"/>
            <w:noWrap/>
          </w:tcPr>
          <w:p w14:paraId="2F6C46AD" w14:textId="4350951F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  <w:r w:rsidRPr="00AF129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07</w:t>
            </w:r>
            <w:r w:rsidRPr="00AF129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67E01943" w14:textId="02BE9B8E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1B3604F2" w14:textId="65625274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1494" w:type="dxa"/>
            <w:noWrap/>
            <w:vAlign w:val="center"/>
          </w:tcPr>
          <w:p w14:paraId="02687715" w14:textId="085325A7" w:rsidR="00907A52" w:rsidRPr="00526FE4" w:rsidRDefault="00907A52" w:rsidP="00907A52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15.30</w:t>
            </w:r>
          </w:p>
        </w:tc>
        <w:tc>
          <w:tcPr>
            <w:tcW w:w="1289" w:type="dxa"/>
            <w:noWrap/>
            <w:vAlign w:val="center"/>
          </w:tcPr>
          <w:p w14:paraId="7CAD18D2" w14:textId="16226E36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07A52" w:rsidRPr="00526FE4" w14:paraId="2954F30E" w14:textId="77777777" w:rsidTr="001645B7">
        <w:trPr>
          <w:trHeight w:val="320"/>
        </w:trPr>
        <w:tc>
          <w:tcPr>
            <w:tcW w:w="1435" w:type="dxa"/>
            <w:noWrap/>
          </w:tcPr>
          <w:p w14:paraId="2C0A6B30" w14:textId="3AF7C867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  <w:r w:rsidRPr="00AF129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07</w:t>
            </w:r>
            <w:r w:rsidRPr="00AF129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26BEED33" w14:textId="08020B02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059E926D" w14:textId="516CEE31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2F640B5B" w14:textId="788A6A5D" w:rsidR="00907A52" w:rsidRPr="00526FE4" w:rsidRDefault="00907A52" w:rsidP="00907A52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15.00</w:t>
            </w:r>
          </w:p>
        </w:tc>
        <w:tc>
          <w:tcPr>
            <w:tcW w:w="1289" w:type="dxa"/>
            <w:noWrap/>
            <w:vAlign w:val="center"/>
          </w:tcPr>
          <w:p w14:paraId="2C147EE5" w14:textId="62D5D1EB" w:rsidR="00907A52" w:rsidRPr="00526FE4" w:rsidRDefault="00907A52" w:rsidP="00907A52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E254F" w:rsidRPr="00526FE4" w14:paraId="4D4D5632" w14:textId="77777777" w:rsidTr="001645B7">
        <w:trPr>
          <w:trHeight w:val="320"/>
        </w:trPr>
        <w:tc>
          <w:tcPr>
            <w:tcW w:w="1435" w:type="dxa"/>
            <w:noWrap/>
          </w:tcPr>
          <w:p w14:paraId="3AFD2E16" w14:textId="47DF55EE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854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  <w:r w:rsidRPr="008854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1DDDDF35" w14:textId="553C2C37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Houston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63C8A63B" w14:textId="2EFA226F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Anderson Elementary</w:t>
            </w:r>
          </w:p>
        </w:tc>
        <w:tc>
          <w:tcPr>
            <w:tcW w:w="1494" w:type="dxa"/>
            <w:noWrap/>
            <w:vAlign w:val="center"/>
          </w:tcPr>
          <w:p w14:paraId="239E0532" w14:textId="0A6E22D8" w:rsidR="008E254F" w:rsidRPr="00526FE4" w:rsidRDefault="008E254F" w:rsidP="008E254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5.47</w:t>
            </w:r>
          </w:p>
        </w:tc>
        <w:tc>
          <w:tcPr>
            <w:tcW w:w="1289" w:type="dxa"/>
            <w:noWrap/>
            <w:vAlign w:val="center"/>
          </w:tcPr>
          <w:p w14:paraId="003A07E4" w14:textId="3FE31D4E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E254F" w:rsidRPr="00526FE4" w14:paraId="48B71A16" w14:textId="77777777" w:rsidTr="0088368A">
        <w:trPr>
          <w:trHeight w:val="320"/>
        </w:trPr>
        <w:tc>
          <w:tcPr>
            <w:tcW w:w="1435" w:type="dxa"/>
            <w:noWrap/>
          </w:tcPr>
          <w:p w14:paraId="2AF0A7FD" w14:textId="69E6D297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854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  <w:r w:rsidRPr="008854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6D696561" w14:textId="460EFDF8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7F633D96" w14:textId="4831EEA8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1494" w:type="dxa"/>
            <w:noWrap/>
            <w:vAlign w:val="center"/>
          </w:tcPr>
          <w:p w14:paraId="1D3E8D5E" w14:textId="7AFEA80E" w:rsidR="008E254F" w:rsidRPr="00526FE4" w:rsidRDefault="008E254F" w:rsidP="008E254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15.75</w:t>
            </w:r>
          </w:p>
        </w:tc>
        <w:tc>
          <w:tcPr>
            <w:tcW w:w="1289" w:type="dxa"/>
            <w:noWrap/>
            <w:vAlign w:val="center"/>
          </w:tcPr>
          <w:p w14:paraId="03C21BF4" w14:textId="06E8199F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E254F" w:rsidRPr="00526FE4" w14:paraId="00A27E6F" w14:textId="77777777" w:rsidTr="0088368A">
        <w:trPr>
          <w:trHeight w:val="320"/>
        </w:trPr>
        <w:tc>
          <w:tcPr>
            <w:tcW w:w="1435" w:type="dxa"/>
            <w:noWrap/>
          </w:tcPr>
          <w:p w14:paraId="33708B8B" w14:textId="7DC3F4C6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854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  <w:r w:rsidRPr="008854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7FA62D42" w14:textId="3E9D7B86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25232E0C" w14:textId="3A988B03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51AA3995" w14:textId="1F6EA149" w:rsidR="008E254F" w:rsidRPr="00526FE4" w:rsidRDefault="008E254F" w:rsidP="008E254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14.00</w:t>
            </w:r>
          </w:p>
        </w:tc>
        <w:tc>
          <w:tcPr>
            <w:tcW w:w="1289" w:type="dxa"/>
            <w:noWrap/>
            <w:vAlign w:val="center"/>
          </w:tcPr>
          <w:p w14:paraId="0A6FDDF4" w14:textId="112BABE7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E254F" w:rsidRPr="00526FE4" w14:paraId="2B52920D" w14:textId="77777777" w:rsidTr="004B0400">
        <w:trPr>
          <w:trHeight w:val="320"/>
        </w:trPr>
        <w:tc>
          <w:tcPr>
            <w:tcW w:w="1435" w:type="dxa"/>
            <w:noWrap/>
          </w:tcPr>
          <w:p w14:paraId="5718DF6B" w14:textId="444443AB" w:rsidR="008E254F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854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</w:t>
            </w:r>
            <w:r w:rsidRPr="008854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703FFEE2" w14:textId="1FF637F0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Houser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62221D55" w14:textId="50798E96" w:rsidR="008E254F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Student Home</w:t>
            </w:r>
          </w:p>
        </w:tc>
        <w:tc>
          <w:tcPr>
            <w:tcW w:w="1494" w:type="dxa"/>
            <w:noWrap/>
            <w:vAlign w:val="center"/>
          </w:tcPr>
          <w:p w14:paraId="51CC422F" w14:textId="6CF5E659" w:rsidR="008E254F" w:rsidRDefault="008E254F" w:rsidP="008E254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25.59</w:t>
            </w:r>
          </w:p>
        </w:tc>
        <w:tc>
          <w:tcPr>
            <w:tcW w:w="1289" w:type="dxa"/>
            <w:noWrap/>
            <w:vAlign w:val="center"/>
          </w:tcPr>
          <w:p w14:paraId="2413EC07" w14:textId="536E66CD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E254F" w:rsidRPr="00526FE4" w14:paraId="261ED0E2" w14:textId="77777777" w:rsidTr="004B0400">
        <w:trPr>
          <w:trHeight w:val="320"/>
        </w:trPr>
        <w:tc>
          <w:tcPr>
            <w:tcW w:w="1435" w:type="dxa"/>
            <w:noWrap/>
          </w:tcPr>
          <w:p w14:paraId="5A4414ED" w14:textId="05E31A47" w:rsidR="008E254F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854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</w:t>
            </w:r>
            <w:r w:rsidRPr="008854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00E3BA84" w14:textId="484A0A70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Student Home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3B771B71" w14:textId="2B117A3F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1494" w:type="dxa"/>
            <w:noWrap/>
            <w:vAlign w:val="center"/>
          </w:tcPr>
          <w:p w14:paraId="63648E73" w14:textId="1B663F74" w:rsidR="008E254F" w:rsidRDefault="008E254F" w:rsidP="008E254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25.45</w:t>
            </w:r>
          </w:p>
        </w:tc>
        <w:tc>
          <w:tcPr>
            <w:tcW w:w="1289" w:type="dxa"/>
            <w:noWrap/>
            <w:vAlign w:val="center"/>
          </w:tcPr>
          <w:p w14:paraId="23B9B343" w14:textId="1CEB6746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E254F" w:rsidRPr="00526FE4" w14:paraId="1B680A2B" w14:textId="77777777" w:rsidTr="000C0F56">
        <w:trPr>
          <w:trHeight w:val="320"/>
        </w:trPr>
        <w:tc>
          <w:tcPr>
            <w:tcW w:w="1435" w:type="dxa"/>
            <w:noWrap/>
          </w:tcPr>
          <w:p w14:paraId="7936E400" w14:textId="7BB54D00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854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</w:t>
            </w:r>
            <w:r w:rsidRPr="008854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49D5D04E" w14:textId="63757082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2AA5275D" w14:textId="2B6A04D8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1CE3EB43" w14:textId="7BD68CF1" w:rsidR="008E254F" w:rsidRPr="00526FE4" w:rsidRDefault="008E254F" w:rsidP="008E254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17.45</w:t>
            </w:r>
          </w:p>
        </w:tc>
        <w:tc>
          <w:tcPr>
            <w:tcW w:w="1289" w:type="dxa"/>
            <w:noWrap/>
            <w:vAlign w:val="center"/>
          </w:tcPr>
          <w:p w14:paraId="6EC51FF6" w14:textId="11AB6B2C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E254F" w:rsidRPr="00526FE4" w14:paraId="154AE68A" w14:textId="77777777" w:rsidTr="002316CA">
        <w:trPr>
          <w:trHeight w:val="320"/>
        </w:trPr>
        <w:tc>
          <w:tcPr>
            <w:tcW w:w="1435" w:type="dxa"/>
            <w:noWrap/>
          </w:tcPr>
          <w:p w14:paraId="015AD962" w14:textId="47970D77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10/14/25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15523C34" w14:textId="0C9A9D5F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Anderson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0EDC41D4" w14:textId="4C27DE6D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Houston Elementary</w:t>
            </w:r>
          </w:p>
        </w:tc>
        <w:tc>
          <w:tcPr>
            <w:tcW w:w="1494" w:type="dxa"/>
            <w:noWrap/>
            <w:vAlign w:val="center"/>
          </w:tcPr>
          <w:p w14:paraId="32D62411" w14:textId="4BA5CA9B" w:rsidR="008E254F" w:rsidRPr="00526FE4" w:rsidRDefault="008E254F" w:rsidP="008E254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10.02</w:t>
            </w:r>
          </w:p>
        </w:tc>
        <w:tc>
          <w:tcPr>
            <w:tcW w:w="1289" w:type="dxa"/>
            <w:noWrap/>
            <w:vAlign w:val="center"/>
          </w:tcPr>
          <w:p w14:paraId="5C326B4A" w14:textId="2104112E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E254F" w:rsidRPr="00526FE4" w14:paraId="254C5F18" w14:textId="77777777" w:rsidTr="00E905E0">
        <w:trPr>
          <w:trHeight w:val="320"/>
        </w:trPr>
        <w:tc>
          <w:tcPr>
            <w:tcW w:w="1435" w:type="dxa"/>
            <w:noWrap/>
            <w:vAlign w:val="center"/>
          </w:tcPr>
          <w:p w14:paraId="757B0675" w14:textId="7D03F617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10/14/25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0BB3BDE7" w14:textId="17CA97A8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Houston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09890317" w14:textId="4AA8481D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6848375C" w14:textId="642F4DCE" w:rsidR="008E254F" w:rsidRPr="00526FE4" w:rsidRDefault="008E254F" w:rsidP="008E254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6.94</w:t>
            </w:r>
          </w:p>
        </w:tc>
        <w:tc>
          <w:tcPr>
            <w:tcW w:w="1289" w:type="dxa"/>
            <w:noWrap/>
            <w:vAlign w:val="center"/>
          </w:tcPr>
          <w:p w14:paraId="3580B27E" w14:textId="6125188B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E254F" w:rsidRPr="00526FE4" w14:paraId="6A3B416F" w14:textId="77777777" w:rsidTr="00A063BA">
        <w:trPr>
          <w:trHeight w:val="320"/>
        </w:trPr>
        <w:tc>
          <w:tcPr>
            <w:tcW w:w="1435" w:type="dxa"/>
            <w:noWrap/>
            <w:vAlign w:val="center"/>
          </w:tcPr>
          <w:p w14:paraId="7DE8F4F4" w14:textId="1C04B942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10/14/25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6D0A41A7" w14:textId="07327557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3D859E2D" w14:textId="35CC4AF8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1494" w:type="dxa"/>
            <w:noWrap/>
            <w:vAlign w:val="center"/>
          </w:tcPr>
          <w:p w14:paraId="4A11FD96" w14:textId="3CAB4EEA" w:rsidR="008E254F" w:rsidRPr="00526FE4" w:rsidRDefault="008E254F" w:rsidP="008E254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15.93</w:t>
            </w:r>
          </w:p>
        </w:tc>
        <w:tc>
          <w:tcPr>
            <w:tcW w:w="1289" w:type="dxa"/>
            <w:noWrap/>
            <w:vAlign w:val="center"/>
          </w:tcPr>
          <w:p w14:paraId="2F3A4A25" w14:textId="26BBE0DE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E254F" w:rsidRPr="00526FE4" w14:paraId="0F2FAC7A" w14:textId="77777777" w:rsidTr="00E905E0">
        <w:trPr>
          <w:trHeight w:val="320"/>
        </w:trPr>
        <w:tc>
          <w:tcPr>
            <w:tcW w:w="1435" w:type="dxa"/>
            <w:noWrap/>
          </w:tcPr>
          <w:p w14:paraId="7E4A30E9" w14:textId="7C43D7D7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10/14/25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7F4368EE" w14:textId="7964E70E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581D7044" w14:textId="2F00F18F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7C68B9A4" w14:textId="686645E5" w:rsidR="008E254F" w:rsidRPr="00526FE4" w:rsidRDefault="008E254F" w:rsidP="008E254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15.99</w:t>
            </w:r>
          </w:p>
        </w:tc>
        <w:tc>
          <w:tcPr>
            <w:tcW w:w="1289" w:type="dxa"/>
            <w:noWrap/>
            <w:vAlign w:val="center"/>
          </w:tcPr>
          <w:p w14:paraId="58A6B9B8" w14:textId="77777777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E254F" w:rsidRPr="00526FE4" w14:paraId="0C2854B1" w14:textId="77777777" w:rsidTr="00C06E45">
        <w:trPr>
          <w:trHeight w:val="320"/>
        </w:trPr>
        <w:tc>
          <w:tcPr>
            <w:tcW w:w="1435" w:type="dxa"/>
            <w:noWrap/>
          </w:tcPr>
          <w:p w14:paraId="32F875A0" w14:textId="206DC695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10/15/25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00C54289" w14:textId="02F679E8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Oak Ridge H/Houser E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2A963938" w14:textId="1A0B9339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1494" w:type="dxa"/>
            <w:noWrap/>
            <w:vAlign w:val="center"/>
          </w:tcPr>
          <w:p w14:paraId="601DDCB4" w14:textId="50E9AA60" w:rsidR="008E254F" w:rsidRPr="00526FE4" w:rsidRDefault="008E254F" w:rsidP="008E254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23.96</w:t>
            </w:r>
          </w:p>
        </w:tc>
        <w:tc>
          <w:tcPr>
            <w:tcW w:w="1289" w:type="dxa"/>
            <w:noWrap/>
            <w:vAlign w:val="center"/>
          </w:tcPr>
          <w:p w14:paraId="74A8D60B" w14:textId="77777777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E254F" w:rsidRPr="00526FE4" w14:paraId="1859BD8F" w14:textId="77777777" w:rsidTr="0037621C">
        <w:trPr>
          <w:trHeight w:val="320"/>
        </w:trPr>
        <w:tc>
          <w:tcPr>
            <w:tcW w:w="1435" w:type="dxa"/>
            <w:noWrap/>
            <w:vAlign w:val="center"/>
          </w:tcPr>
          <w:p w14:paraId="0245C4F9" w14:textId="67B2F10B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10/15/25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49A2408D" w14:textId="491B9F43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70932EA0" w14:textId="31F46D80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597092F4" w14:textId="0F6F9614" w:rsidR="008E254F" w:rsidRPr="00526FE4" w:rsidRDefault="008E254F" w:rsidP="008E254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37.56</w:t>
            </w:r>
          </w:p>
        </w:tc>
        <w:tc>
          <w:tcPr>
            <w:tcW w:w="1289" w:type="dxa"/>
            <w:noWrap/>
            <w:vAlign w:val="center"/>
          </w:tcPr>
          <w:p w14:paraId="4EC28AF5" w14:textId="77777777" w:rsidR="008E254F" w:rsidRPr="00526FE4" w:rsidRDefault="008E254F" w:rsidP="008E254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9667C" w:rsidRPr="00526FE4" w14:paraId="26FABF52" w14:textId="77777777" w:rsidTr="0037621C">
        <w:trPr>
          <w:trHeight w:val="320"/>
        </w:trPr>
        <w:tc>
          <w:tcPr>
            <w:tcW w:w="1435" w:type="dxa"/>
            <w:noWrap/>
            <w:vAlign w:val="center"/>
          </w:tcPr>
          <w:p w14:paraId="45C9E7A6" w14:textId="4E7A23FF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10/17/25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6DC896D4" w14:textId="5D39E6E7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434F46D1" w14:textId="115C03F6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Student Home</w:t>
            </w:r>
          </w:p>
        </w:tc>
        <w:tc>
          <w:tcPr>
            <w:tcW w:w="1494" w:type="dxa"/>
            <w:noWrap/>
            <w:vAlign w:val="center"/>
          </w:tcPr>
          <w:p w14:paraId="535C86E2" w14:textId="57A5385B" w:rsidR="0099667C" w:rsidRPr="00526FE4" w:rsidRDefault="0099667C" w:rsidP="0099667C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8.78</w:t>
            </w:r>
          </w:p>
        </w:tc>
        <w:tc>
          <w:tcPr>
            <w:tcW w:w="1289" w:type="dxa"/>
            <w:noWrap/>
            <w:vAlign w:val="center"/>
          </w:tcPr>
          <w:p w14:paraId="1FAF6678" w14:textId="60AAA571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9667C" w:rsidRPr="00526FE4" w14:paraId="4630F009" w14:textId="77777777" w:rsidTr="0037621C">
        <w:trPr>
          <w:trHeight w:val="320"/>
        </w:trPr>
        <w:tc>
          <w:tcPr>
            <w:tcW w:w="1435" w:type="dxa"/>
            <w:noWrap/>
            <w:vAlign w:val="center"/>
          </w:tcPr>
          <w:p w14:paraId="266B331D" w14:textId="63D2CD6A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10/17/25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7994A750" w14:textId="79BF6E5B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Student Home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56E3A8B7" w14:textId="3FF9A087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Student Home</w:t>
            </w:r>
          </w:p>
        </w:tc>
        <w:tc>
          <w:tcPr>
            <w:tcW w:w="1494" w:type="dxa"/>
            <w:noWrap/>
            <w:vAlign w:val="center"/>
          </w:tcPr>
          <w:p w14:paraId="76CC49AC" w14:textId="3448B167" w:rsidR="0099667C" w:rsidRPr="00526FE4" w:rsidRDefault="0099667C" w:rsidP="0099667C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5.41</w:t>
            </w:r>
          </w:p>
        </w:tc>
        <w:tc>
          <w:tcPr>
            <w:tcW w:w="1289" w:type="dxa"/>
            <w:noWrap/>
            <w:vAlign w:val="center"/>
          </w:tcPr>
          <w:p w14:paraId="1633397B" w14:textId="77777777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9667C" w:rsidRPr="00526FE4" w14:paraId="489F8EAE" w14:textId="77777777" w:rsidTr="00C06E45">
        <w:trPr>
          <w:trHeight w:val="320"/>
        </w:trPr>
        <w:tc>
          <w:tcPr>
            <w:tcW w:w="1435" w:type="dxa"/>
            <w:noWrap/>
            <w:vAlign w:val="center"/>
          </w:tcPr>
          <w:p w14:paraId="5E7566A1" w14:textId="20A87A35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10/21/25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58EF14C4" w14:textId="6806CAF8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Houston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66FC7AB8" w14:textId="70C462BE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Student Home</w:t>
            </w:r>
          </w:p>
        </w:tc>
        <w:tc>
          <w:tcPr>
            <w:tcW w:w="1494" w:type="dxa"/>
            <w:noWrap/>
            <w:vAlign w:val="center"/>
          </w:tcPr>
          <w:p w14:paraId="7EFCC4AC" w14:textId="61A068F8" w:rsidR="0099667C" w:rsidRPr="00526FE4" w:rsidRDefault="0099667C" w:rsidP="0099667C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10.90</w:t>
            </w:r>
          </w:p>
        </w:tc>
        <w:tc>
          <w:tcPr>
            <w:tcW w:w="1289" w:type="dxa"/>
            <w:noWrap/>
            <w:vAlign w:val="center"/>
          </w:tcPr>
          <w:p w14:paraId="421206E6" w14:textId="77777777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9667C" w:rsidRPr="008C5F8B" w14:paraId="5EB1AFB9" w14:textId="77777777" w:rsidTr="00C06E45">
        <w:trPr>
          <w:trHeight w:val="315"/>
        </w:trPr>
        <w:tc>
          <w:tcPr>
            <w:tcW w:w="1435" w:type="dxa"/>
            <w:noWrap/>
          </w:tcPr>
          <w:p w14:paraId="7AC48D84" w14:textId="10489F5D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10/21/25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6176032D" w14:textId="390CF5DB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Student Home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0764C9DD" w14:textId="1CAD8624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40A0E812" w14:textId="105B2598" w:rsidR="0099667C" w:rsidRPr="008C5F8B" w:rsidRDefault="0099667C" w:rsidP="0099667C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9.27</w:t>
            </w:r>
          </w:p>
        </w:tc>
        <w:tc>
          <w:tcPr>
            <w:tcW w:w="1289" w:type="dxa"/>
            <w:vAlign w:val="center"/>
          </w:tcPr>
          <w:p w14:paraId="77F3CAA2" w14:textId="77777777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9667C" w:rsidRPr="008C5F8B" w14:paraId="2EBD9122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68F07218" w14:textId="4D167A0B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10/21/25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6B55FFD9" w14:textId="0DC797B4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5D450EB5" w14:textId="3D138BB0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1494" w:type="dxa"/>
            <w:noWrap/>
            <w:vAlign w:val="center"/>
          </w:tcPr>
          <w:p w14:paraId="3D521EBB" w14:textId="68961543" w:rsidR="0099667C" w:rsidRPr="008C5F8B" w:rsidRDefault="0099667C" w:rsidP="0099667C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15.35</w:t>
            </w:r>
          </w:p>
        </w:tc>
        <w:tc>
          <w:tcPr>
            <w:tcW w:w="1289" w:type="dxa"/>
            <w:vAlign w:val="center"/>
          </w:tcPr>
          <w:p w14:paraId="1271B1C5" w14:textId="77777777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9667C" w:rsidRPr="008C5F8B" w14:paraId="48F4262E" w14:textId="77777777" w:rsidTr="002950D2">
        <w:trPr>
          <w:trHeight w:val="315"/>
        </w:trPr>
        <w:tc>
          <w:tcPr>
            <w:tcW w:w="1435" w:type="dxa"/>
            <w:noWrap/>
          </w:tcPr>
          <w:p w14:paraId="39759287" w14:textId="7254C7DE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10/21/25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6E832254" w14:textId="31E2BABA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37C8CFD3" w14:textId="6222389A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2DD9AD4B" w14:textId="639D4BB4" w:rsidR="0099667C" w:rsidRPr="008C5F8B" w:rsidRDefault="0099667C" w:rsidP="0099667C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17.02</w:t>
            </w:r>
          </w:p>
        </w:tc>
        <w:tc>
          <w:tcPr>
            <w:tcW w:w="1289" w:type="dxa"/>
            <w:vAlign w:val="center"/>
          </w:tcPr>
          <w:p w14:paraId="12D9CF58" w14:textId="77777777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9667C" w:rsidRPr="008C5F8B" w14:paraId="16258552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596989ED" w14:textId="6E0F060D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10/22/25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40DD336C" w14:textId="66D813C4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Runyon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010A8669" w14:textId="21B8714F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Reaves Elementary</w:t>
            </w:r>
          </w:p>
        </w:tc>
        <w:tc>
          <w:tcPr>
            <w:tcW w:w="1494" w:type="dxa"/>
            <w:noWrap/>
            <w:vAlign w:val="center"/>
          </w:tcPr>
          <w:p w14:paraId="0BD32B43" w14:textId="2181C17F" w:rsidR="0099667C" w:rsidRPr="008C5F8B" w:rsidRDefault="0099667C" w:rsidP="0099667C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13.97</w:t>
            </w:r>
          </w:p>
        </w:tc>
        <w:tc>
          <w:tcPr>
            <w:tcW w:w="1289" w:type="dxa"/>
            <w:vAlign w:val="center"/>
          </w:tcPr>
          <w:p w14:paraId="3F2F56E6" w14:textId="77777777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9667C" w:rsidRPr="008C5F8B" w14:paraId="66AF0085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39E561CF" w14:textId="429EF8FE" w:rsidR="0099667C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10/22/25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2FE62688" w14:textId="0BFC8E9E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Reaves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2B60EB33" w14:textId="4CDA91E7" w:rsidR="0099667C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402BDB6B" w14:textId="237E1184" w:rsidR="0099667C" w:rsidRPr="008C5F8B" w:rsidRDefault="0099667C" w:rsidP="0099667C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10.57</w:t>
            </w:r>
          </w:p>
        </w:tc>
        <w:tc>
          <w:tcPr>
            <w:tcW w:w="1289" w:type="dxa"/>
            <w:vAlign w:val="center"/>
          </w:tcPr>
          <w:p w14:paraId="6D8D742E" w14:textId="77777777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9667C" w:rsidRPr="008C5F8B" w14:paraId="730D38B4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62B3D93D" w14:textId="67C2FB84" w:rsidR="0099667C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10/22/25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28A1DAB8" w14:textId="78207C85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64508B59" w14:textId="115601F1" w:rsidR="0099667C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1494" w:type="dxa"/>
            <w:noWrap/>
            <w:vAlign w:val="center"/>
          </w:tcPr>
          <w:p w14:paraId="00FED29E" w14:textId="5B063083" w:rsidR="0099667C" w:rsidRPr="008C5F8B" w:rsidRDefault="0099667C" w:rsidP="0099667C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16.27</w:t>
            </w:r>
          </w:p>
        </w:tc>
        <w:tc>
          <w:tcPr>
            <w:tcW w:w="1289" w:type="dxa"/>
            <w:vAlign w:val="center"/>
          </w:tcPr>
          <w:p w14:paraId="4AE29F7C" w14:textId="77777777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9667C" w:rsidRPr="008C5F8B" w14:paraId="025450E6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5D4542D5" w14:textId="3E37EF97" w:rsidR="0099667C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10/22/25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4521BF85" w14:textId="2B952556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3ABD1880" w14:textId="13C62338" w:rsidR="0099667C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0361AF69" w14:textId="69B7AC98" w:rsidR="0099667C" w:rsidRPr="008C5F8B" w:rsidRDefault="0099667C" w:rsidP="0099667C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10.94</w:t>
            </w:r>
          </w:p>
        </w:tc>
        <w:tc>
          <w:tcPr>
            <w:tcW w:w="1289" w:type="dxa"/>
            <w:vAlign w:val="center"/>
          </w:tcPr>
          <w:p w14:paraId="5592F881" w14:textId="77777777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9667C" w:rsidRPr="008C5F8B" w14:paraId="628E7314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77B02779" w14:textId="52026929" w:rsidR="0099667C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10/23/25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3BE73556" w14:textId="389E8D94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Houser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2FF5EFB2" w14:textId="5C894DFE" w:rsidR="0099667C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1494" w:type="dxa"/>
            <w:noWrap/>
            <w:vAlign w:val="center"/>
          </w:tcPr>
          <w:p w14:paraId="08F95623" w14:textId="5F10E0FE" w:rsidR="0099667C" w:rsidRPr="008C5F8B" w:rsidRDefault="0099667C" w:rsidP="0099667C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29.45</w:t>
            </w:r>
          </w:p>
        </w:tc>
        <w:tc>
          <w:tcPr>
            <w:tcW w:w="1289" w:type="dxa"/>
            <w:vAlign w:val="center"/>
          </w:tcPr>
          <w:p w14:paraId="606A215A" w14:textId="77777777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9667C" w:rsidRPr="008C5F8B" w14:paraId="6AE581A6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0DE1AA00" w14:textId="27619D1D" w:rsidR="0099667C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10/23/25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25436C69" w14:textId="1A81EC55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26A2CAA4" w14:textId="66B24FDF" w:rsidR="0099667C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4E44CEE4" w14:textId="492FB871" w:rsidR="0099667C" w:rsidRPr="008C5F8B" w:rsidRDefault="0099667C" w:rsidP="0099667C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39.19</w:t>
            </w:r>
          </w:p>
        </w:tc>
        <w:tc>
          <w:tcPr>
            <w:tcW w:w="1289" w:type="dxa"/>
            <w:vAlign w:val="center"/>
          </w:tcPr>
          <w:p w14:paraId="40C1EE73" w14:textId="77777777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9667C" w:rsidRPr="008C5F8B" w14:paraId="620E09EF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01ABAF46" w14:textId="5243FA21" w:rsidR="0099667C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lastRenderedPageBreak/>
              <w:t>10/24/25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326FCE8C" w14:textId="743CA944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Anderson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06539A98" w14:textId="072496D4" w:rsidR="0099667C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505E7982" w14:textId="58115FB1" w:rsidR="0099667C" w:rsidRPr="008C5F8B" w:rsidRDefault="0099667C" w:rsidP="0099667C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6.97</w:t>
            </w:r>
          </w:p>
        </w:tc>
        <w:tc>
          <w:tcPr>
            <w:tcW w:w="1289" w:type="dxa"/>
            <w:vAlign w:val="center"/>
          </w:tcPr>
          <w:p w14:paraId="53684438" w14:textId="77777777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9667C" w:rsidRPr="008C5F8B" w14:paraId="4312CFCC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4F9FFDC0" w14:textId="3A64B32F" w:rsidR="0099667C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10/24/25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47D6861E" w14:textId="39E8B16F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Houston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0BE3FECC" w14:textId="2EEBD381" w:rsidR="0099667C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Student Home</w:t>
            </w:r>
          </w:p>
        </w:tc>
        <w:tc>
          <w:tcPr>
            <w:tcW w:w="1494" w:type="dxa"/>
            <w:noWrap/>
            <w:vAlign w:val="center"/>
          </w:tcPr>
          <w:p w14:paraId="44B2A00A" w14:textId="51F84810" w:rsidR="0099667C" w:rsidRPr="008C5F8B" w:rsidRDefault="0099667C" w:rsidP="0099667C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10.48</w:t>
            </w:r>
          </w:p>
        </w:tc>
        <w:tc>
          <w:tcPr>
            <w:tcW w:w="1289" w:type="dxa"/>
            <w:vAlign w:val="center"/>
          </w:tcPr>
          <w:p w14:paraId="13B287DC" w14:textId="77777777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9667C" w:rsidRPr="008C5F8B" w14:paraId="62989675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43BAACE3" w14:textId="421189D4" w:rsidR="0099667C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10/27/25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6B8749E4" w14:textId="2A98DB74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402AB055" w14:textId="4527CBBB" w:rsidR="0099667C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1494" w:type="dxa"/>
            <w:noWrap/>
            <w:vAlign w:val="center"/>
          </w:tcPr>
          <w:p w14:paraId="40BB7423" w14:textId="1F402318" w:rsidR="0099667C" w:rsidRPr="008C5F8B" w:rsidRDefault="0099667C" w:rsidP="0099667C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14.95</w:t>
            </w:r>
          </w:p>
        </w:tc>
        <w:tc>
          <w:tcPr>
            <w:tcW w:w="1289" w:type="dxa"/>
            <w:vAlign w:val="center"/>
          </w:tcPr>
          <w:p w14:paraId="72633296" w14:textId="77777777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9667C" w:rsidRPr="008C5F8B" w14:paraId="184BCD15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12D0EAFC" w14:textId="5DFCC04B" w:rsidR="0099667C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10/27/25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73D38F46" w14:textId="22BF8F90" w:rsidR="0099667C" w:rsidRPr="00526FE4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162C6672" w14:textId="29F35DDB" w:rsidR="0099667C" w:rsidRDefault="0099667C" w:rsidP="0099667C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4062DA30" w14:textId="523BB305" w:rsidR="0099667C" w:rsidRPr="008C5F8B" w:rsidRDefault="0099667C" w:rsidP="0099667C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18.00</w:t>
            </w:r>
          </w:p>
        </w:tc>
        <w:tc>
          <w:tcPr>
            <w:tcW w:w="1289" w:type="dxa"/>
            <w:vAlign w:val="center"/>
          </w:tcPr>
          <w:p w14:paraId="2B5934D0" w14:textId="77777777" w:rsidR="0099667C" w:rsidRPr="008C5F8B" w:rsidRDefault="0099667C" w:rsidP="0099667C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249F0704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15A316CC" w14:textId="158C163F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10/2</w:t>
            </w:r>
            <w:r>
              <w:rPr>
                <w:rFonts w:eastAsia="Times New Roman" w:cstheme="minorHAnsi"/>
                <w:sz w:val="24"/>
                <w:szCs w:val="24"/>
              </w:rPr>
              <w:t>8</w:t>
            </w:r>
            <w:r>
              <w:rPr>
                <w:rFonts w:eastAsia="Times New Roman" w:cstheme="minorHAnsi"/>
                <w:sz w:val="24"/>
                <w:szCs w:val="24"/>
              </w:rPr>
              <w:t>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2CAE4563" w14:textId="2EAE6F86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34A8A010" w14:textId="74F9215F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1494" w:type="dxa"/>
            <w:noWrap/>
            <w:vAlign w:val="center"/>
          </w:tcPr>
          <w:p w14:paraId="44114906" w14:textId="7EC7A2DF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13.69</w:t>
            </w:r>
          </w:p>
        </w:tc>
        <w:tc>
          <w:tcPr>
            <w:tcW w:w="1289" w:type="dxa"/>
            <w:vAlign w:val="center"/>
          </w:tcPr>
          <w:p w14:paraId="662B4265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5FC008DE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2224BD83" w14:textId="7E4009DD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10/2</w:t>
            </w:r>
            <w:r>
              <w:rPr>
                <w:rFonts w:eastAsia="Times New Roman" w:cstheme="minorHAnsi"/>
                <w:sz w:val="24"/>
                <w:szCs w:val="24"/>
              </w:rPr>
              <w:t>8</w:t>
            </w:r>
            <w:r>
              <w:rPr>
                <w:rFonts w:eastAsia="Times New Roman" w:cstheme="minorHAnsi"/>
                <w:sz w:val="24"/>
                <w:szCs w:val="24"/>
              </w:rPr>
              <w:t>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768710A5" w14:textId="14823479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369683C7" w14:textId="6223BC4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474A2A41" w14:textId="1941B4C8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16.11</w:t>
            </w:r>
          </w:p>
        </w:tc>
        <w:tc>
          <w:tcPr>
            <w:tcW w:w="1289" w:type="dxa"/>
            <w:vAlign w:val="center"/>
          </w:tcPr>
          <w:p w14:paraId="0343EBF7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13E1D3A4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3B9DEE36" w14:textId="7D781ECF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10/29/25</w:t>
            </w:r>
          </w:p>
        </w:tc>
        <w:tc>
          <w:tcPr>
            <w:tcW w:w="3244" w:type="dxa"/>
            <w:gridSpan w:val="4"/>
            <w:noWrap/>
            <w:vAlign w:val="center"/>
          </w:tcPr>
          <w:p w14:paraId="34C85AB8" w14:textId="2BD047EC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Austin Elementary</w:t>
            </w:r>
          </w:p>
        </w:tc>
        <w:tc>
          <w:tcPr>
            <w:tcW w:w="3248" w:type="dxa"/>
            <w:gridSpan w:val="2"/>
            <w:noWrap/>
            <w:vAlign w:val="center"/>
          </w:tcPr>
          <w:p w14:paraId="054D1B2A" w14:textId="7063FA8E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526F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Hauke/T.R.A.I.L.S.</w:t>
            </w:r>
          </w:p>
        </w:tc>
        <w:tc>
          <w:tcPr>
            <w:tcW w:w="1494" w:type="dxa"/>
            <w:noWrap/>
            <w:vAlign w:val="center"/>
          </w:tcPr>
          <w:p w14:paraId="7A17D752" w14:textId="2786075D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16.07</w:t>
            </w:r>
          </w:p>
        </w:tc>
        <w:tc>
          <w:tcPr>
            <w:tcW w:w="1289" w:type="dxa"/>
            <w:vAlign w:val="center"/>
          </w:tcPr>
          <w:p w14:paraId="7FAC6669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4EE3D990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03F87100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6D13C053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29C61A41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2FE9EAE2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3BE4AD94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6676BF01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097A58DE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35AFF05A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39A46CE9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73F2F3AB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4A7ADCD5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4C99876F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37FCAD3B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738E706B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3A7BBDB8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382A17A2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41D968E2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2A360F7C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77146639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64A2978F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4C9D36B8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46490EA7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7BC40663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090D2316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4D75DDFC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3DD1F85F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3B321699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0B99CD5E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26684433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6EC66836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455633EA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171284CE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3C7DA2C9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3ADACB97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76C14023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774B9106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517CC5C3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3ABBB2F7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4DCD8180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5FEDE82F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44F1475D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1C2A289B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6B743331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63DCD808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2A58A737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2613A992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5B5D0F8B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7A1BF975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2390F8B4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0BA1D8E0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5B09C7CA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214275FD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0DB52A14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24942A50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2EDA7E4A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0F2B9B3A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16EEB858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5F22CB41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54DC5ACC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050489C5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1E3E3E77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54EF13A7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72D1BEE3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739506C5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37319A98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05F8DE42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1D7F818F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3F9A1C2C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163799EE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6E19000C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5023BC3A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17CA3F1F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60BBE422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232BE7FC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666F7D25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5E20E309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2EB2AE02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57AA31CD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1A4BA573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6316E14D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7FCE2D79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23B36761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3491C7C9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70209B7F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339FED8C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1968E7EE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689667A8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6D137BD5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1F82987C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3A8CAF9F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14072F75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72B464EE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0D90FEF7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0E9210FE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14A289C9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5A91FDDE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57B9B562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0A704D11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11493E33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41E3E6C5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5F18EEE7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30C53EE2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7FC18B28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3F0480E2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2AD1219D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340350C3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7E3E22AD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34ED11A9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27893D7E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5708E429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0B25ED7D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491479CD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31917973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33B63173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0D50E011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72B0B707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006A72FF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0ECA4009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000750DF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52C2A8CA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2F0756FA" w14:textId="77777777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47A07F13" w14:textId="77777777" w:rsidR="009652CB" w:rsidRPr="00526FE4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7337D5F7" w14:textId="77777777" w:rsidR="009652CB" w:rsidRDefault="009652CB" w:rsidP="009652CB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40184B4F" w14:textId="77777777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7F0DE2CC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32CFD779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4F217BB6" w14:textId="35865FA2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5293CA3C" w14:textId="6AA776D3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0AC246D4" w14:textId="10D230D1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5A23DD20" w14:textId="158BA860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2CE6F19D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C5F8B" w14:paraId="252B367A" w14:textId="77777777" w:rsidTr="00A063BA">
        <w:trPr>
          <w:trHeight w:val="315"/>
        </w:trPr>
        <w:tc>
          <w:tcPr>
            <w:tcW w:w="1435" w:type="dxa"/>
            <w:noWrap/>
            <w:vAlign w:val="center"/>
          </w:tcPr>
          <w:p w14:paraId="50C4F327" w14:textId="199794E0" w:rsidR="009652C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4" w:type="dxa"/>
            <w:gridSpan w:val="4"/>
            <w:noWrap/>
            <w:vAlign w:val="center"/>
          </w:tcPr>
          <w:p w14:paraId="2EB0F736" w14:textId="15B9F278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3248" w:type="dxa"/>
            <w:gridSpan w:val="2"/>
            <w:noWrap/>
            <w:vAlign w:val="center"/>
          </w:tcPr>
          <w:p w14:paraId="56089680" w14:textId="7F0FA1AA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494" w:type="dxa"/>
            <w:noWrap/>
            <w:vAlign w:val="center"/>
          </w:tcPr>
          <w:p w14:paraId="22829C12" w14:textId="29C7203A" w:rsidR="009652CB" w:rsidRPr="008C5F8B" w:rsidRDefault="009652CB" w:rsidP="009652CB">
            <w:pPr>
              <w:jc w:val="right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07AA23C7" w14:textId="77777777" w:rsidR="009652CB" w:rsidRPr="008C5F8B" w:rsidRDefault="009652CB" w:rsidP="009652CB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652CB" w:rsidRPr="00833E75" w14:paraId="4FDB5DD8" w14:textId="77777777" w:rsidTr="00A063BA">
        <w:trPr>
          <w:trHeight w:val="315"/>
        </w:trPr>
        <w:tc>
          <w:tcPr>
            <w:tcW w:w="7927" w:type="dxa"/>
            <w:gridSpan w:val="7"/>
            <w:noWrap/>
            <w:vAlign w:val="center"/>
          </w:tcPr>
          <w:p w14:paraId="63126081" w14:textId="5A546E9E" w:rsidR="009652CB" w:rsidRDefault="009652CB" w:rsidP="009652C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 FARES FOR OCTOBER 2025</w:t>
            </w:r>
          </w:p>
        </w:tc>
        <w:tc>
          <w:tcPr>
            <w:tcW w:w="1494" w:type="dxa"/>
            <w:noWrap/>
            <w:vAlign w:val="center"/>
          </w:tcPr>
          <w:p w14:paraId="530D2E79" w14:textId="4D9AB195" w:rsidR="009652CB" w:rsidRDefault="009652CB" w:rsidP="009652CB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Times New Roman" w:hAnsi="Arial" w:cs="Arial"/>
                <w:sz w:val="20"/>
                <w:szCs w:val="20"/>
              </w:rPr>
              <w:instrText xml:space="preserve"> =SUM(ABOVE) \# "$0.00" </w:instrText>
            </w:r>
            <w:r>
              <w:rPr>
                <w:rFonts w:ascii="Arial" w:eastAsia="Times New Roman" w:hAnsi="Arial" w:cs="Arial"/>
                <w:sz w:val="20"/>
                <w:szCs w:val="20"/>
              </w:rPr>
              <w:fldChar w:fldCharType="separate"/>
            </w:r>
            <w:r w:rsidR="00E501A7">
              <w:rPr>
                <w:rFonts w:ascii="Arial" w:eastAsia="Times New Roman" w:hAnsi="Arial" w:cs="Arial"/>
                <w:noProof/>
                <w:sz w:val="20"/>
                <w:szCs w:val="20"/>
              </w:rPr>
              <w:t>$639.26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289" w:type="dxa"/>
            <w:vAlign w:val="center"/>
          </w:tcPr>
          <w:p w14:paraId="3BBCAA3B" w14:textId="5FD4C025" w:rsidR="009652CB" w:rsidRDefault="009652CB" w:rsidP="009652CB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2DABFB17" w14:textId="77777777" w:rsidR="00B67600" w:rsidRDefault="00B67600">
      <w:pPr>
        <w:rPr>
          <w:rFonts w:ascii="Arial" w:hAnsi="Arial" w:cs="Arial"/>
          <w:sz w:val="20"/>
          <w:szCs w:val="20"/>
        </w:rPr>
      </w:pPr>
    </w:p>
    <w:p w14:paraId="39CC701B" w14:textId="77777777" w:rsidR="00354211" w:rsidRDefault="00354211">
      <w:pPr>
        <w:rPr>
          <w:rFonts w:ascii="Arial" w:hAnsi="Arial" w:cs="Arial"/>
          <w:sz w:val="20"/>
          <w:szCs w:val="20"/>
        </w:rPr>
      </w:pPr>
    </w:p>
    <w:p w14:paraId="72F591F9" w14:textId="77777777" w:rsidR="00354211" w:rsidRPr="004D72E9" w:rsidRDefault="00354211">
      <w:pPr>
        <w:rPr>
          <w:rFonts w:ascii="Arial" w:hAnsi="Arial" w:cs="Arial"/>
          <w:sz w:val="20"/>
          <w:szCs w:val="20"/>
        </w:rPr>
      </w:pPr>
    </w:p>
    <w:p w14:paraId="51EDF950" w14:textId="77777777" w:rsidR="004D72E9" w:rsidRDefault="004D72E9">
      <w:pPr>
        <w:rPr>
          <w:rFonts w:ascii="Arial" w:hAnsi="Arial" w:cs="Arial"/>
          <w:sz w:val="20"/>
          <w:szCs w:val="20"/>
        </w:rPr>
      </w:pPr>
      <w:r w:rsidRPr="004D72E9">
        <w:rPr>
          <w:rFonts w:ascii="Arial" w:hAnsi="Arial" w:cs="Arial"/>
          <w:sz w:val="20"/>
          <w:szCs w:val="20"/>
        </w:rPr>
        <w:t>Em</w:t>
      </w:r>
      <w:r>
        <w:rPr>
          <w:rFonts w:ascii="Arial" w:hAnsi="Arial" w:cs="Arial"/>
          <w:sz w:val="20"/>
          <w:szCs w:val="20"/>
        </w:rPr>
        <w:t>ployee Signature: ___________________________________ Date: __________________</w:t>
      </w:r>
    </w:p>
    <w:p w14:paraId="318255A5" w14:textId="77777777" w:rsidR="004D72E9" w:rsidRDefault="004D72E9">
      <w:pPr>
        <w:rPr>
          <w:rFonts w:ascii="Arial" w:hAnsi="Arial" w:cs="Arial"/>
          <w:sz w:val="20"/>
          <w:szCs w:val="20"/>
        </w:rPr>
      </w:pPr>
    </w:p>
    <w:p w14:paraId="36A70DB9" w14:textId="387A374D" w:rsidR="004D72E9" w:rsidRPr="004D72E9" w:rsidRDefault="004D72E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Supervisor Signature: __________________________________ Date: __________________</w:t>
      </w:r>
    </w:p>
    <w:sectPr w:rsidR="004D72E9" w:rsidRPr="004D72E9" w:rsidSect="005E0C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306"/>
    <w:rsid w:val="00003DB2"/>
    <w:rsid w:val="000177C5"/>
    <w:rsid w:val="0002620D"/>
    <w:rsid w:val="0003283C"/>
    <w:rsid w:val="00032AEE"/>
    <w:rsid w:val="00043B52"/>
    <w:rsid w:val="00045B8D"/>
    <w:rsid w:val="00046C7F"/>
    <w:rsid w:val="00067940"/>
    <w:rsid w:val="00073D9A"/>
    <w:rsid w:val="00074040"/>
    <w:rsid w:val="00084CB8"/>
    <w:rsid w:val="0008643F"/>
    <w:rsid w:val="00094AA5"/>
    <w:rsid w:val="00094F65"/>
    <w:rsid w:val="000A379E"/>
    <w:rsid w:val="000A5558"/>
    <w:rsid w:val="000A611F"/>
    <w:rsid w:val="000D7A0F"/>
    <w:rsid w:val="000E26D2"/>
    <w:rsid w:val="000E5D6E"/>
    <w:rsid w:val="000F0292"/>
    <w:rsid w:val="000F2CD9"/>
    <w:rsid w:val="000F764C"/>
    <w:rsid w:val="00112A49"/>
    <w:rsid w:val="00113955"/>
    <w:rsid w:val="001162D6"/>
    <w:rsid w:val="00116330"/>
    <w:rsid w:val="00120300"/>
    <w:rsid w:val="00121C02"/>
    <w:rsid w:val="0013010F"/>
    <w:rsid w:val="00135DD9"/>
    <w:rsid w:val="001366E7"/>
    <w:rsid w:val="00160BEC"/>
    <w:rsid w:val="00162257"/>
    <w:rsid w:val="00170C5A"/>
    <w:rsid w:val="001775B4"/>
    <w:rsid w:val="00180C20"/>
    <w:rsid w:val="0018469D"/>
    <w:rsid w:val="001B3204"/>
    <w:rsid w:val="001B5DB3"/>
    <w:rsid w:val="001C0A27"/>
    <w:rsid w:val="001C3476"/>
    <w:rsid w:val="001C6969"/>
    <w:rsid w:val="001D07E7"/>
    <w:rsid w:val="001D2429"/>
    <w:rsid w:val="001D268C"/>
    <w:rsid w:val="001D5FB6"/>
    <w:rsid w:val="001E5045"/>
    <w:rsid w:val="00202B4A"/>
    <w:rsid w:val="00206999"/>
    <w:rsid w:val="00213651"/>
    <w:rsid w:val="00224EE0"/>
    <w:rsid w:val="0022745A"/>
    <w:rsid w:val="0023149F"/>
    <w:rsid w:val="002374B2"/>
    <w:rsid w:val="00251161"/>
    <w:rsid w:val="00251F5F"/>
    <w:rsid w:val="0026253C"/>
    <w:rsid w:val="002705AA"/>
    <w:rsid w:val="002A1094"/>
    <w:rsid w:val="002A4E92"/>
    <w:rsid w:val="002B4533"/>
    <w:rsid w:val="002C00A7"/>
    <w:rsid w:val="002D48B2"/>
    <w:rsid w:val="002D707B"/>
    <w:rsid w:val="002E0C0C"/>
    <w:rsid w:val="002E4AFD"/>
    <w:rsid w:val="002F0170"/>
    <w:rsid w:val="002F1086"/>
    <w:rsid w:val="00301DD0"/>
    <w:rsid w:val="003032ED"/>
    <w:rsid w:val="0030614A"/>
    <w:rsid w:val="00321A4E"/>
    <w:rsid w:val="003263C2"/>
    <w:rsid w:val="00331963"/>
    <w:rsid w:val="003323E9"/>
    <w:rsid w:val="00352D34"/>
    <w:rsid w:val="00354211"/>
    <w:rsid w:val="00364181"/>
    <w:rsid w:val="003702B4"/>
    <w:rsid w:val="003711FB"/>
    <w:rsid w:val="00372694"/>
    <w:rsid w:val="0037456D"/>
    <w:rsid w:val="003914D4"/>
    <w:rsid w:val="003B2D1E"/>
    <w:rsid w:val="003C74F3"/>
    <w:rsid w:val="003C7E86"/>
    <w:rsid w:val="003D0A54"/>
    <w:rsid w:val="003D79BB"/>
    <w:rsid w:val="003E28E2"/>
    <w:rsid w:val="003E3A74"/>
    <w:rsid w:val="003F2364"/>
    <w:rsid w:val="004034BD"/>
    <w:rsid w:val="00417059"/>
    <w:rsid w:val="00424466"/>
    <w:rsid w:val="004324F1"/>
    <w:rsid w:val="00433920"/>
    <w:rsid w:val="00455A90"/>
    <w:rsid w:val="004572F2"/>
    <w:rsid w:val="00462D00"/>
    <w:rsid w:val="004643A7"/>
    <w:rsid w:val="0046556E"/>
    <w:rsid w:val="00466D30"/>
    <w:rsid w:val="00474A6D"/>
    <w:rsid w:val="00481310"/>
    <w:rsid w:val="00483C0F"/>
    <w:rsid w:val="00484CA9"/>
    <w:rsid w:val="004916E5"/>
    <w:rsid w:val="004916FA"/>
    <w:rsid w:val="004B2383"/>
    <w:rsid w:val="004B3C9E"/>
    <w:rsid w:val="004C04DC"/>
    <w:rsid w:val="004C5B86"/>
    <w:rsid w:val="004D0558"/>
    <w:rsid w:val="004D2DF9"/>
    <w:rsid w:val="004D72E9"/>
    <w:rsid w:val="004D7A55"/>
    <w:rsid w:val="004E0AB7"/>
    <w:rsid w:val="005013C7"/>
    <w:rsid w:val="0051288C"/>
    <w:rsid w:val="00526FE4"/>
    <w:rsid w:val="00534684"/>
    <w:rsid w:val="00544987"/>
    <w:rsid w:val="00545224"/>
    <w:rsid w:val="00545442"/>
    <w:rsid w:val="005531C7"/>
    <w:rsid w:val="0055774B"/>
    <w:rsid w:val="00560E27"/>
    <w:rsid w:val="00566A98"/>
    <w:rsid w:val="005677F2"/>
    <w:rsid w:val="0056786E"/>
    <w:rsid w:val="00567FB2"/>
    <w:rsid w:val="0057042A"/>
    <w:rsid w:val="00577CE7"/>
    <w:rsid w:val="0058598B"/>
    <w:rsid w:val="00585A17"/>
    <w:rsid w:val="005969EB"/>
    <w:rsid w:val="005A0DB7"/>
    <w:rsid w:val="005A7C91"/>
    <w:rsid w:val="005B0506"/>
    <w:rsid w:val="005C4003"/>
    <w:rsid w:val="005E013A"/>
    <w:rsid w:val="005E0C29"/>
    <w:rsid w:val="005F0441"/>
    <w:rsid w:val="005F065E"/>
    <w:rsid w:val="005F25FA"/>
    <w:rsid w:val="005F3C1B"/>
    <w:rsid w:val="005F56D0"/>
    <w:rsid w:val="00605408"/>
    <w:rsid w:val="00610A99"/>
    <w:rsid w:val="00611203"/>
    <w:rsid w:val="006172D1"/>
    <w:rsid w:val="00626509"/>
    <w:rsid w:val="00626DE2"/>
    <w:rsid w:val="00645E4B"/>
    <w:rsid w:val="006520A1"/>
    <w:rsid w:val="006648BF"/>
    <w:rsid w:val="006664A1"/>
    <w:rsid w:val="00670271"/>
    <w:rsid w:val="0067377D"/>
    <w:rsid w:val="00682CD3"/>
    <w:rsid w:val="006838FA"/>
    <w:rsid w:val="00687877"/>
    <w:rsid w:val="006A43ED"/>
    <w:rsid w:val="006B0161"/>
    <w:rsid w:val="006B0B5F"/>
    <w:rsid w:val="006B182F"/>
    <w:rsid w:val="006B2CDD"/>
    <w:rsid w:val="006B7AA0"/>
    <w:rsid w:val="006C1E36"/>
    <w:rsid w:val="006D3CC4"/>
    <w:rsid w:val="006D53AE"/>
    <w:rsid w:val="006D62AB"/>
    <w:rsid w:val="006E3FCF"/>
    <w:rsid w:val="0070213E"/>
    <w:rsid w:val="00710ECF"/>
    <w:rsid w:val="00714CAC"/>
    <w:rsid w:val="00730EA7"/>
    <w:rsid w:val="007351CB"/>
    <w:rsid w:val="00753B07"/>
    <w:rsid w:val="00753B68"/>
    <w:rsid w:val="007541F1"/>
    <w:rsid w:val="00754BAA"/>
    <w:rsid w:val="007565ED"/>
    <w:rsid w:val="00764FDB"/>
    <w:rsid w:val="0076730B"/>
    <w:rsid w:val="00773B5C"/>
    <w:rsid w:val="00785E2D"/>
    <w:rsid w:val="00786425"/>
    <w:rsid w:val="007A10AF"/>
    <w:rsid w:val="007A14B6"/>
    <w:rsid w:val="007C002E"/>
    <w:rsid w:val="007D684C"/>
    <w:rsid w:val="007E12BD"/>
    <w:rsid w:val="007E248D"/>
    <w:rsid w:val="007F443F"/>
    <w:rsid w:val="00800968"/>
    <w:rsid w:val="0080352B"/>
    <w:rsid w:val="00816F09"/>
    <w:rsid w:val="0082143C"/>
    <w:rsid w:val="008245D4"/>
    <w:rsid w:val="00824CE1"/>
    <w:rsid w:val="00831781"/>
    <w:rsid w:val="00833617"/>
    <w:rsid w:val="00836DFE"/>
    <w:rsid w:val="00837CA0"/>
    <w:rsid w:val="00850D49"/>
    <w:rsid w:val="00852998"/>
    <w:rsid w:val="00860376"/>
    <w:rsid w:val="00864C85"/>
    <w:rsid w:val="0088368A"/>
    <w:rsid w:val="00887536"/>
    <w:rsid w:val="00893815"/>
    <w:rsid w:val="008A5293"/>
    <w:rsid w:val="008A7F6A"/>
    <w:rsid w:val="008B0CE3"/>
    <w:rsid w:val="008C5F8B"/>
    <w:rsid w:val="008C6A00"/>
    <w:rsid w:val="008C705A"/>
    <w:rsid w:val="008D2DF6"/>
    <w:rsid w:val="008D6541"/>
    <w:rsid w:val="008E1A87"/>
    <w:rsid w:val="008E254F"/>
    <w:rsid w:val="008E2FF1"/>
    <w:rsid w:val="008E73EA"/>
    <w:rsid w:val="00907A52"/>
    <w:rsid w:val="00931FCC"/>
    <w:rsid w:val="00932394"/>
    <w:rsid w:val="00935527"/>
    <w:rsid w:val="0094119F"/>
    <w:rsid w:val="00947E19"/>
    <w:rsid w:val="009503E7"/>
    <w:rsid w:val="00965000"/>
    <w:rsid w:val="009652CB"/>
    <w:rsid w:val="00966E5C"/>
    <w:rsid w:val="009746AC"/>
    <w:rsid w:val="009904B4"/>
    <w:rsid w:val="00991CC4"/>
    <w:rsid w:val="00995145"/>
    <w:rsid w:val="0099667C"/>
    <w:rsid w:val="009A7763"/>
    <w:rsid w:val="009B702F"/>
    <w:rsid w:val="009C3456"/>
    <w:rsid w:val="009E2AC7"/>
    <w:rsid w:val="009E384A"/>
    <w:rsid w:val="009E56CA"/>
    <w:rsid w:val="009F075B"/>
    <w:rsid w:val="009F22C3"/>
    <w:rsid w:val="009F29B3"/>
    <w:rsid w:val="009F7041"/>
    <w:rsid w:val="00A034B8"/>
    <w:rsid w:val="00A063BA"/>
    <w:rsid w:val="00A13F28"/>
    <w:rsid w:val="00A31CFD"/>
    <w:rsid w:val="00A32036"/>
    <w:rsid w:val="00A374CF"/>
    <w:rsid w:val="00A552C6"/>
    <w:rsid w:val="00A820B0"/>
    <w:rsid w:val="00A874C4"/>
    <w:rsid w:val="00AA27FF"/>
    <w:rsid w:val="00AB0CF9"/>
    <w:rsid w:val="00AC0DE6"/>
    <w:rsid w:val="00AD0332"/>
    <w:rsid w:val="00AD7A18"/>
    <w:rsid w:val="00AF0D69"/>
    <w:rsid w:val="00B0416D"/>
    <w:rsid w:val="00B11B3C"/>
    <w:rsid w:val="00B3360C"/>
    <w:rsid w:val="00B4110B"/>
    <w:rsid w:val="00B55AEA"/>
    <w:rsid w:val="00B66793"/>
    <w:rsid w:val="00B67600"/>
    <w:rsid w:val="00B702E7"/>
    <w:rsid w:val="00B74C3F"/>
    <w:rsid w:val="00B76360"/>
    <w:rsid w:val="00B82AE9"/>
    <w:rsid w:val="00B91721"/>
    <w:rsid w:val="00B95C7F"/>
    <w:rsid w:val="00BB37C5"/>
    <w:rsid w:val="00BC5939"/>
    <w:rsid w:val="00BC71D2"/>
    <w:rsid w:val="00BD44FF"/>
    <w:rsid w:val="00BE008F"/>
    <w:rsid w:val="00BE17A3"/>
    <w:rsid w:val="00BE7CC7"/>
    <w:rsid w:val="00BF01E8"/>
    <w:rsid w:val="00BF7553"/>
    <w:rsid w:val="00C01187"/>
    <w:rsid w:val="00C13306"/>
    <w:rsid w:val="00C13BC4"/>
    <w:rsid w:val="00C22001"/>
    <w:rsid w:val="00C234F0"/>
    <w:rsid w:val="00C277AC"/>
    <w:rsid w:val="00C36430"/>
    <w:rsid w:val="00C37270"/>
    <w:rsid w:val="00C43720"/>
    <w:rsid w:val="00C5558C"/>
    <w:rsid w:val="00C60635"/>
    <w:rsid w:val="00C70651"/>
    <w:rsid w:val="00C70BD0"/>
    <w:rsid w:val="00C76D57"/>
    <w:rsid w:val="00C84BEB"/>
    <w:rsid w:val="00C84DE8"/>
    <w:rsid w:val="00C87150"/>
    <w:rsid w:val="00C922D8"/>
    <w:rsid w:val="00C96A21"/>
    <w:rsid w:val="00CA4039"/>
    <w:rsid w:val="00CA5D2A"/>
    <w:rsid w:val="00CA7E4C"/>
    <w:rsid w:val="00CC4ACB"/>
    <w:rsid w:val="00CC5733"/>
    <w:rsid w:val="00CF4267"/>
    <w:rsid w:val="00CF60BF"/>
    <w:rsid w:val="00D01452"/>
    <w:rsid w:val="00D139E9"/>
    <w:rsid w:val="00D230E4"/>
    <w:rsid w:val="00D25CD4"/>
    <w:rsid w:val="00D307F0"/>
    <w:rsid w:val="00D33C5B"/>
    <w:rsid w:val="00D51337"/>
    <w:rsid w:val="00D51630"/>
    <w:rsid w:val="00D62BE9"/>
    <w:rsid w:val="00D732E4"/>
    <w:rsid w:val="00D76D9F"/>
    <w:rsid w:val="00D81920"/>
    <w:rsid w:val="00D8433F"/>
    <w:rsid w:val="00D87C74"/>
    <w:rsid w:val="00DA32EA"/>
    <w:rsid w:val="00DA4BED"/>
    <w:rsid w:val="00DC0DDC"/>
    <w:rsid w:val="00DC2463"/>
    <w:rsid w:val="00DD53F6"/>
    <w:rsid w:val="00DD74E3"/>
    <w:rsid w:val="00DE0FFF"/>
    <w:rsid w:val="00DF2624"/>
    <w:rsid w:val="00E02491"/>
    <w:rsid w:val="00E02F9C"/>
    <w:rsid w:val="00E11525"/>
    <w:rsid w:val="00E117C5"/>
    <w:rsid w:val="00E24EE2"/>
    <w:rsid w:val="00E25AE9"/>
    <w:rsid w:val="00E45333"/>
    <w:rsid w:val="00E473AB"/>
    <w:rsid w:val="00E501A7"/>
    <w:rsid w:val="00E503AE"/>
    <w:rsid w:val="00E53F4E"/>
    <w:rsid w:val="00E54E4A"/>
    <w:rsid w:val="00E564D7"/>
    <w:rsid w:val="00E6776D"/>
    <w:rsid w:val="00E72323"/>
    <w:rsid w:val="00E7621A"/>
    <w:rsid w:val="00E80138"/>
    <w:rsid w:val="00E81F29"/>
    <w:rsid w:val="00E85128"/>
    <w:rsid w:val="00E90251"/>
    <w:rsid w:val="00E93B94"/>
    <w:rsid w:val="00EA1338"/>
    <w:rsid w:val="00EA5553"/>
    <w:rsid w:val="00EB5876"/>
    <w:rsid w:val="00EB6CA3"/>
    <w:rsid w:val="00EE48A5"/>
    <w:rsid w:val="00EF154E"/>
    <w:rsid w:val="00EF5D53"/>
    <w:rsid w:val="00F156E2"/>
    <w:rsid w:val="00F177A2"/>
    <w:rsid w:val="00F240A0"/>
    <w:rsid w:val="00F363ED"/>
    <w:rsid w:val="00F40688"/>
    <w:rsid w:val="00F418C2"/>
    <w:rsid w:val="00F4212B"/>
    <w:rsid w:val="00F528A1"/>
    <w:rsid w:val="00F70836"/>
    <w:rsid w:val="00F771CF"/>
    <w:rsid w:val="00F838BD"/>
    <w:rsid w:val="00F85E84"/>
    <w:rsid w:val="00F86507"/>
    <w:rsid w:val="00F91AFF"/>
    <w:rsid w:val="00F9252B"/>
    <w:rsid w:val="00FA394D"/>
    <w:rsid w:val="00FB34C0"/>
    <w:rsid w:val="00FC35B3"/>
    <w:rsid w:val="00FC69D8"/>
    <w:rsid w:val="00FE1FC0"/>
    <w:rsid w:val="00FE6804"/>
    <w:rsid w:val="00FF0D3B"/>
    <w:rsid w:val="00FF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4196"/>
  <w15:chartTrackingRefBased/>
  <w15:docId w15:val="{F8A9B3E0-C3AF-CF4C-BCD9-8F9F11088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3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B7636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31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1C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F4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helbydaigle/Desktop/Jill%2023-24%20travel/Sept%20Travel%20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6B04C-0B53-4011-B0DE-1191C4B7C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Sept Travel Report.dotx</Template>
  <TotalTime>39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Daigle</dc:creator>
  <cp:keywords/>
  <dc:description/>
  <cp:lastModifiedBy>Jennifer Daigle</cp:lastModifiedBy>
  <cp:revision>5</cp:revision>
  <cp:lastPrinted>2025-11-04T18:12:00Z</cp:lastPrinted>
  <dcterms:created xsi:type="dcterms:W3CDTF">2025-10-27T18:57:00Z</dcterms:created>
  <dcterms:modified xsi:type="dcterms:W3CDTF">2025-11-04T18:12:00Z</dcterms:modified>
</cp:coreProperties>
</file>